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C6746C" w14:textId="77777777" w:rsidR="00A31BB5" w:rsidRDefault="00A31BB5" w:rsidP="00A31BB5">
      <w:pPr>
        <w:jc w:val="center"/>
        <w:rPr>
          <w:b/>
          <w:bCs/>
          <w:color w:val="000000" w:themeColor="text1"/>
          <w:sz w:val="96"/>
          <w:szCs w:val="96"/>
          <w:lang w:val="bs-Latn-BA"/>
        </w:rPr>
      </w:pPr>
    </w:p>
    <w:p w14:paraId="07B3F232" w14:textId="38219BDC" w:rsidR="00A31BB5" w:rsidRDefault="00A31BB5" w:rsidP="00A31BB5">
      <w:pPr>
        <w:jc w:val="center"/>
        <w:rPr>
          <w:b/>
          <w:bCs/>
          <w:color w:val="000000" w:themeColor="text1"/>
          <w:sz w:val="96"/>
          <w:szCs w:val="96"/>
          <w:lang w:val="bs-Latn-BA"/>
        </w:rPr>
      </w:pPr>
      <w:r>
        <w:rPr>
          <w:b/>
          <w:bCs/>
          <w:noProof/>
          <w:color w:val="000000" w:themeColor="text1"/>
          <w:sz w:val="96"/>
          <w:szCs w:val="96"/>
          <w:lang w:val="bs-Latn-B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5264D" wp14:editId="0EB9D0B9">
                <wp:simplePos x="0" y="0"/>
                <wp:positionH relativeFrom="margin">
                  <wp:posOffset>138430</wp:posOffset>
                </wp:positionH>
                <wp:positionV relativeFrom="margin">
                  <wp:posOffset>1569720</wp:posOffset>
                </wp:positionV>
                <wp:extent cx="9334500" cy="2324100"/>
                <wp:effectExtent l="0" t="0" r="0" b="0"/>
                <wp:wrapNone/>
                <wp:docPr id="1227152527" name="Okvir za teks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E627E" w14:textId="77777777" w:rsidR="00A31BB5" w:rsidRPr="00A31BB5" w:rsidRDefault="00A31BB5" w:rsidP="00A31BB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0"/>
                                <w:szCs w:val="160"/>
                                <w:lang w:val="bs-Latn-BA"/>
                              </w:rPr>
                            </w:pPr>
                            <w:r w:rsidRPr="00A31BB5">
                              <w:rPr>
                                <w:b/>
                                <w:bCs/>
                                <w:color w:val="000000" w:themeColor="text1"/>
                                <w:sz w:val="160"/>
                                <w:szCs w:val="160"/>
                                <w:lang w:val="bs-Latn-BA"/>
                              </w:rPr>
                              <w:t>ISPITI – NE SMETAJ!</w:t>
                            </w:r>
                          </w:p>
                          <w:p w14:paraId="0B70C435" w14:textId="77777777" w:rsidR="00A31BB5" w:rsidRPr="00A31BB5" w:rsidRDefault="00A31BB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65264D" id="_x0000_t202" coordsize="21600,21600" o:spt="202" path="m,l,21600r21600,l21600,xe">
                <v:stroke joinstyle="miter"/>
                <v:path gradientshapeok="t" o:connecttype="rect"/>
              </v:shapetype>
              <v:shape id="Okvir za tekst 1" o:spid="_x0000_s1026" type="#_x0000_t202" style="position:absolute;left:0;text-align:left;margin-left:10.9pt;margin-top:123.6pt;width:735pt;height:183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" fillcolor="white [3201]" stroked="f" strokeweight=".5pt">
                <v:textbox>
                  <w:txbxContent>
                    <w:p w14:paraId="08EE627E" w14:textId="77777777" w:rsidR="00A31BB5" w:rsidRPr="00A31BB5" w:rsidRDefault="00A31BB5" w:rsidP="00A31BB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0"/>
                          <w:szCs w:val="160"/>
                          <w:lang w:val="bs-Latn-BA"/>
                        </w:rPr>
                      </w:pPr>
                      <w:r w:rsidRPr="00A31BB5">
                        <w:rPr>
                          <w:b/>
                          <w:bCs/>
                          <w:color w:val="000000" w:themeColor="text1"/>
                          <w:sz w:val="160"/>
                          <w:szCs w:val="160"/>
                          <w:lang w:val="bs-Latn-BA"/>
                        </w:rPr>
                        <w:t>ISPITI – NE SMETAJ!</w:t>
                      </w:r>
                    </w:p>
                    <w:p w14:paraId="0B70C435" w14:textId="77777777" w:rsidR="00A31BB5" w:rsidRPr="00A31BB5" w:rsidRDefault="00A31BB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A31BB5" w:rsidSect="00A31BB5">
      <w:headerReference w:type="even" r:id="rId8"/>
      <w:headerReference w:type="default" r:id="rId9"/>
      <w:footerReference w:type="default" r:id="rId10"/>
      <w:headerReference w:type="first" r:id="rId11"/>
      <w:type w:val="continuous"/>
      <w:pgSz w:w="16838" w:h="11900" w:orient="landscape"/>
      <w:pgMar w:top="862" w:right="539" w:bottom="703" w:left="851" w:header="567" w:footer="289" w:gutter="0"/>
      <w:cols w:space="0" w:equalWidth="0">
        <w:col w:w="960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364D" w14:textId="77777777" w:rsidR="00BC6DB2" w:rsidRDefault="00BC6DB2" w:rsidP="00240ED6">
      <w:r>
        <w:separator/>
      </w:r>
    </w:p>
  </w:endnote>
  <w:endnote w:type="continuationSeparator" w:id="0">
    <w:p w14:paraId="6BC0B776" w14:textId="77777777" w:rsidR="00BC6DB2" w:rsidRDefault="00BC6DB2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8EC4" w14:textId="77777777" w:rsidR="003100B4" w:rsidRPr="002315B2" w:rsidRDefault="00000000" w:rsidP="002315B2">
    <w:pPr>
      <w:spacing w:after="0" w:line="240" w:lineRule="auto"/>
      <w:ind w:left="-709" w:right="-705"/>
      <w:jc w:val="center"/>
      <w:rPr>
        <w:sz w:val="16"/>
        <w:szCs w:val="16"/>
      </w:rPr>
    </w:pPr>
    <w:r>
      <w:rPr>
        <w:rFonts w:ascii="Calibri" w:hAnsi="Calibri"/>
        <w:noProof/>
      </w:rPr>
      <w:pict w14:anchorId="728AF7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="003100B4" w:rsidRPr="002315B2">
      <w:rPr>
        <w:sz w:val="16"/>
        <w:szCs w:val="16"/>
      </w:rPr>
      <w:t>Buka 1</w:t>
    </w:r>
    <w:r w:rsidR="00566C94">
      <w:rPr>
        <w:sz w:val="16"/>
        <w:szCs w:val="16"/>
      </w:rPr>
      <w:t>3</w:t>
    </w:r>
    <w:r w:rsidR="003100B4" w:rsidRPr="002315B2">
      <w:rPr>
        <w:sz w:val="16"/>
        <w:szCs w:val="16"/>
      </w:rPr>
      <w:t xml:space="preserve"> - 71 000 Sarajevo - Bosna i Hercegovina    I    </w:t>
    </w:r>
    <w:proofErr w:type="spellStart"/>
    <w:r w:rsidR="003100B4" w:rsidRPr="002315B2">
      <w:rPr>
        <w:sz w:val="16"/>
        <w:szCs w:val="16"/>
      </w:rPr>
      <w:t>tel</w:t>
    </w:r>
    <w:proofErr w:type="spellEnd"/>
    <w:r w:rsidR="003100B4" w:rsidRPr="002315B2">
      <w:rPr>
        <w:sz w:val="16"/>
        <w:szCs w:val="16"/>
      </w:rPr>
      <w:t xml:space="preserve"> +387 33 560 520 - mob +</w:t>
    </w:r>
    <w:r w:rsidR="008F108F">
      <w:rPr>
        <w:sz w:val="16"/>
        <w:szCs w:val="16"/>
      </w:rPr>
      <w:t>387 60 345 1275</w:t>
    </w:r>
  </w:p>
  <w:p w14:paraId="29ABC5E7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3DD3FA72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sz w:val="16"/>
        <w:szCs w:val="16"/>
      </w:rPr>
      <w:t xml:space="preserve">ID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 xml:space="preserve">: 4202220420007   I   REG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>: 580342</w:t>
    </w:r>
  </w:p>
  <w:p w14:paraId="083BC4DA" w14:textId="77777777" w:rsidR="00B9211C" w:rsidRPr="00A42F20" w:rsidRDefault="00566C94" w:rsidP="002315B2">
    <w:pPr>
      <w:spacing w:after="0" w:line="240" w:lineRule="auto"/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 xml:space="preserve">info@idss.ba </w:t>
    </w:r>
    <w:r w:rsidR="003100B4" w:rsidRPr="002315B2">
      <w:rPr>
        <w:sz w:val="16"/>
        <w:szCs w:val="16"/>
      </w:rPr>
      <w:t xml:space="preserve">I </w:t>
    </w:r>
    <w:r w:rsidRPr="002315B2">
      <w:rPr>
        <w:sz w:val="16"/>
        <w:szCs w:val="16"/>
      </w:rPr>
      <w:t>www.idss</w:t>
    </w:r>
    <w:r>
      <w:rPr>
        <w:sz w:val="16"/>
        <w:szCs w:val="16"/>
      </w:rPr>
      <w:t>.edu</w:t>
    </w:r>
    <w:r w:rsidRPr="002315B2">
      <w:rPr>
        <w:sz w:val="16"/>
        <w:szCs w:val="16"/>
      </w:rPr>
      <w:t xml:space="preserve">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4A7A" w14:textId="77777777" w:rsidR="00BC6DB2" w:rsidRDefault="00BC6DB2" w:rsidP="00240ED6">
      <w:r>
        <w:separator/>
      </w:r>
    </w:p>
  </w:footnote>
  <w:footnote w:type="continuationSeparator" w:id="0">
    <w:p w14:paraId="475154BA" w14:textId="77777777" w:rsidR="00BC6DB2" w:rsidRDefault="00BC6DB2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1AA2" w14:textId="77777777" w:rsidR="00B9211C" w:rsidRDefault="00000000">
    <w:pPr>
      <w:pStyle w:val="Zaglavlje"/>
    </w:pPr>
    <w:r>
      <w:rPr>
        <w:noProof/>
      </w:rPr>
      <w:pict w14:anchorId="3B3A8F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050E3B01" w14:textId="77777777" w:rsidTr="00566C94">
      <w:tc>
        <w:tcPr>
          <w:tcW w:w="3260" w:type="dxa"/>
          <w:shd w:val="clear" w:color="auto" w:fill="auto"/>
        </w:tcPr>
        <w:p w14:paraId="67E0C356" w14:textId="77777777" w:rsidR="00566C94" w:rsidRPr="00E33436" w:rsidRDefault="00566C9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50A30F36" wp14:editId="1A8B716C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shd w:val="clear" w:color="auto" w:fill="auto"/>
        </w:tcPr>
        <w:p w14:paraId="34B2AF0E" w14:textId="77777777" w:rsidR="00566C94" w:rsidRPr="00E33436" w:rsidRDefault="00566C9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45F28CBE" w14:textId="77777777" w:rsidR="00566C94" w:rsidRPr="00E33436" w:rsidRDefault="00566C9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0DFA5102" w14:textId="77777777" w:rsidR="00B9211C" w:rsidRDefault="00B9211C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20AA" w14:textId="77777777" w:rsidR="00B9211C" w:rsidRDefault="00000000">
    <w:pPr>
      <w:pStyle w:val="Zaglavlje"/>
    </w:pPr>
    <w:r>
      <w:rPr>
        <w:noProof/>
      </w:rPr>
      <w:pict w14:anchorId="58515C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1071785"/>
    <w:multiLevelType w:val="multilevel"/>
    <w:tmpl w:val="DC26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1831AB2"/>
    <w:multiLevelType w:val="multilevel"/>
    <w:tmpl w:val="C8B4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1F307E6"/>
    <w:multiLevelType w:val="multilevel"/>
    <w:tmpl w:val="42AC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A495E"/>
    <w:multiLevelType w:val="multilevel"/>
    <w:tmpl w:val="C930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104F37"/>
    <w:multiLevelType w:val="multilevel"/>
    <w:tmpl w:val="5F0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D3B06"/>
    <w:multiLevelType w:val="multilevel"/>
    <w:tmpl w:val="0EAA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30146BC"/>
    <w:multiLevelType w:val="multilevel"/>
    <w:tmpl w:val="C4FA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9854D3"/>
    <w:multiLevelType w:val="multilevel"/>
    <w:tmpl w:val="EA6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F02019"/>
    <w:multiLevelType w:val="multilevel"/>
    <w:tmpl w:val="2FB0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274BB3"/>
    <w:multiLevelType w:val="multilevel"/>
    <w:tmpl w:val="975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052A0"/>
    <w:multiLevelType w:val="multilevel"/>
    <w:tmpl w:val="2EA6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007124"/>
    <w:multiLevelType w:val="multilevel"/>
    <w:tmpl w:val="9564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9D78FF"/>
    <w:multiLevelType w:val="multilevel"/>
    <w:tmpl w:val="36C0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66703"/>
    <w:multiLevelType w:val="multilevel"/>
    <w:tmpl w:val="5B7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1005A6"/>
    <w:multiLevelType w:val="multilevel"/>
    <w:tmpl w:val="D68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063265"/>
    <w:multiLevelType w:val="multilevel"/>
    <w:tmpl w:val="23C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A1913"/>
    <w:multiLevelType w:val="multilevel"/>
    <w:tmpl w:val="3C80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A4B8E"/>
    <w:multiLevelType w:val="multilevel"/>
    <w:tmpl w:val="B2E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355A2"/>
    <w:multiLevelType w:val="multilevel"/>
    <w:tmpl w:val="BFB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C253B2"/>
    <w:multiLevelType w:val="multilevel"/>
    <w:tmpl w:val="47E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65C2B"/>
    <w:multiLevelType w:val="multilevel"/>
    <w:tmpl w:val="2D5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73220"/>
    <w:multiLevelType w:val="multilevel"/>
    <w:tmpl w:val="6D8A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BF77D5"/>
    <w:multiLevelType w:val="multilevel"/>
    <w:tmpl w:val="13D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5050F"/>
    <w:multiLevelType w:val="multilevel"/>
    <w:tmpl w:val="76DA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925673"/>
    <w:multiLevelType w:val="multilevel"/>
    <w:tmpl w:val="61D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26DC1"/>
    <w:multiLevelType w:val="multilevel"/>
    <w:tmpl w:val="B796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D1AC6"/>
    <w:multiLevelType w:val="multilevel"/>
    <w:tmpl w:val="CCC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F66A5"/>
    <w:multiLevelType w:val="multilevel"/>
    <w:tmpl w:val="1BC4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E14519"/>
    <w:multiLevelType w:val="multilevel"/>
    <w:tmpl w:val="23C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059A2"/>
    <w:multiLevelType w:val="multilevel"/>
    <w:tmpl w:val="C84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415C28"/>
    <w:multiLevelType w:val="multilevel"/>
    <w:tmpl w:val="541E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35"/>
  </w:num>
  <w:num w:numId="25" w16cid:durableId="1969626923">
    <w:abstractNumId w:val="51"/>
  </w:num>
  <w:num w:numId="26" w16cid:durableId="1517964128">
    <w:abstractNumId w:val="44"/>
  </w:num>
  <w:num w:numId="27" w16cid:durableId="469907022">
    <w:abstractNumId w:val="45"/>
  </w:num>
  <w:num w:numId="28" w16cid:durableId="74654129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36"/>
  </w:num>
  <w:num w:numId="30" w16cid:durableId="32921946">
    <w:abstractNumId w:val="32"/>
  </w:num>
  <w:num w:numId="31" w16cid:durableId="2005205397">
    <w:abstractNumId w:val="59"/>
  </w:num>
  <w:num w:numId="32" w16cid:durableId="687872566">
    <w:abstractNumId w:val="34"/>
  </w:num>
  <w:num w:numId="33" w16cid:durableId="2012290526">
    <w:abstractNumId w:val="28"/>
  </w:num>
  <w:num w:numId="34" w16cid:durableId="1415206557">
    <w:abstractNumId w:val="50"/>
  </w:num>
  <w:num w:numId="35" w16cid:durableId="1346205118">
    <w:abstractNumId w:val="52"/>
  </w:num>
  <w:num w:numId="36" w16cid:durableId="1126897905">
    <w:abstractNumId w:val="47"/>
  </w:num>
  <w:num w:numId="37" w16cid:durableId="1159729877">
    <w:abstractNumId w:val="26"/>
  </w:num>
  <w:num w:numId="38" w16cid:durableId="544366072">
    <w:abstractNumId w:val="38"/>
  </w:num>
  <w:num w:numId="39" w16cid:durableId="1884243785">
    <w:abstractNumId w:val="41"/>
  </w:num>
  <w:num w:numId="40" w16cid:durableId="2129931408">
    <w:abstractNumId w:val="57"/>
  </w:num>
  <w:num w:numId="41" w16cid:durableId="1591041589">
    <w:abstractNumId w:val="42"/>
  </w:num>
  <w:num w:numId="42" w16cid:durableId="1240137990">
    <w:abstractNumId w:val="53"/>
  </w:num>
  <w:num w:numId="43" w16cid:durableId="1884170821">
    <w:abstractNumId w:val="61"/>
  </w:num>
  <w:num w:numId="44" w16cid:durableId="1088618905">
    <w:abstractNumId w:val="46"/>
  </w:num>
  <w:num w:numId="45" w16cid:durableId="1947957577">
    <w:abstractNumId w:val="54"/>
  </w:num>
  <w:num w:numId="46" w16cid:durableId="1657755663">
    <w:abstractNumId w:val="40"/>
  </w:num>
  <w:num w:numId="47" w16cid:durableId="1071730580">
    <w:abstractNumId w:val="29"/>
  </w:num>
  <w:num w:numId="48" w16cid:durableId="474835240">
    <w:abstractNumId w:val="62"/>
  </w:num>
  <w:num w:numId="49" w16cid:durableId="2083330083">
    <w:abstractNumId w:val="24"/>
  </w:num>
  <w:num w:numId="50" w16cid:durableId="1704400713">
    <w:abstractNumId w:val="37"/>
  </w:num>
  <w:num w:numId="51" w16cid:durableId="1063408420">
    <w:abstractNumId w:val="31"/>
  </w:num>
  <w:num w:numId="52" w16cid:durableId="1462113807">
    <w:abstractNumId w:val="43"/>
  </w:num>
  <w:num w:numId="53" w16cid:durableId="470250283">
    <w:abstractNumId w:val="56"/>
  </w:num>
  <w:num w:numId="54" w16cid:durableId="627010229">
    <w:abstractNumId w:val="63"/>
  </w:num>
  <w:num w:numId="55" w16cid:durableId="18750458">
    <w:abstractNumId w:val="23"/>
  </w:num>
  <w:num w:numId="56" w16cid:durableId="609556894">
    <w:abstractNumId w:val="55"/>
  </w:num>
  <w:num w:numId="57" w16cid:durableId="1108701157">
    <w:abstractNumId w:val="25"/>
  </w:num>
  <w:num w:numId="58" w16cid:durableId="600378850">
    <w:abstractNumId w:val="60"/>
  </w:num>
  <w:num w:numId="59" w16cid:durableId="548424148">
    <w:abstractNumId w:val="49"/>
  </w:num>
  <w:num w:numId="60" w16cid:durableId="1406413457">
    <w:abstractNumId w:val="27"/>
  </w:num>
  <w:num w:numId="61" w16cid:durableId="660886480">
    <w:abstractNumId w:val="39"/>
  </w:num>
  <w:num w:numId="62" w16cid:durableId="1478643540">
    <w:abstractNumId w:val="33"/>
  </w:num>
  <w:num w:numId="63" w16cid:durableId="864177956">
    <w:abstractNumId w:val="64"/>
  </w:num>
  <w:num w:numId="64" w16cid:durableId="2088575933">
    <w:abstractNumId w:val="58"/>
  </w:num>
  <w:num w:numId="65" w16cid:durableId="168146720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B5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A3D11"/>
    <w:rsid w:val="000A4AA6"/>
    <w:rsid w:val="000A7568"/>
    <w:rsid w:val="000A78C8"/>
    <w:rsid w:val="000B3384"/>
    <w:rsid w:val="000B6E04"/>
    <w:rsid w:val="000D7658"/>
    <w:rsid w:val="000E4670"/>
    <w:rsid w:val="000F09D9"/>
    <w:rsid w:val="000F32B3"/>
    <w:rsid w:val="00103CC8"/>
    <w:rsid w:val="00106F3D"/>
    <w:rsid w:val="001159E0"/>
    <w:rsid w:val="001279B5"/>
    <w:rsid w:val="00130F3C"/>
    <w:rsid w:val="001321E9"/>
    <w:rsid w:val="0013720D"/>
    <w:rsid w:val="001555A2"/>
    <w:rsid w:val="00156E1C"/>
    <w:rsid w:val="00161A1D"/>
    <w:rsid w:val="0018382B"/>
    <w:rsid w:val="001906AB"/>
    <w:rsid w:val="00194262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4CB0"/>
    <w:rsid w:val="00225412"/>
    <w:rsid w:val="00226A6E"/>
    <w:rsid w:val="00227445"/>
    <w:rsid w:val="002315B2"/>
    <w:rsid w:val="00235F90"/>
    <w:rsid w:val="002403E6"/>
    <w:rsid w:val="00240ED6"/>
    <w:rsid w:val="00265BDC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21483"/>
    <w:rsid w:val="0032217D"/>
    <w:rsid w:val="0032334E"/>
    <w:rsid w:val="00327731"/>
    <w:rsid w:val="00342790"/>
    <w:rsid w:val="00371471"/>
    <w:rsid w:val="00372305"/>
    <w:rsid w:val="00373FFC"/>
    <w:rsid w:val="00374DCC"/>
    <w:rsid w:val="00390FF8"/>
    <w:rsid w:val="00392FEC"/>
    <w:rsid w:val="00396B05"/>
    <w:rsid w:val="003978F3"/>
    <w:rsid w:val="003C0D8F"/>
    <w:rsid w:val="003E2232"/>
    <w:rsid w:val="003F0050"/>
    <w:rsid w:val="003F5A35"/>
    <w:rsid w:val="004046D4"/>
    <w:rsid w:val="004050DC"/>
    <w:rsid w:val="004343C5"/>
    <w:rsid w:val="00436B41"/>
    <w:rsid w:val="0044315F"/>
    <w:rsid w:val="004448B7"/>
    <w:rsid w:val="00446F51"/>
    <w:rsid w:val="0045216D"/>
    <w:rsid w:val="00455394"/>
    <w:rsid w:val="00460BAD"/>
    <w:rsid w:val="0046525A"/>
    <w:rsid w:val="00473351"/>
    <w:rsid w:val="0048142D"/>
    <w:rsid w:val="004A0016"/>
    <w:rsid w:val="004A10FD"/>
    <w:rsid w:val="004A1360"/>
    <w:rsid w:val="004A5957"/>
    <w:rsid w:val="004A75BE"/>
    <w:rsid w:val="004B15FA"/>
    <w:rsid w:val="004C2184"/>
    <w:rsid w:val="004D49BA"/>
    <w:rsid w:val="004D7A20"/>
    <w:rsid w:val="004E15FE"/>
    <w:rsid w:val="004F0E83"/>
    <w:rsid w:val="00502D87"/>
    <w:rsid w:val="005175D8"/>
    <w:rsid w:val="005228F1"/>
    <w:rsid w:val="005255DB"/>
    <w:rsid w:val="005348E8"/>
    <w:rsid w:val="00541E91"/>
    <w:rsid w:val="00543284"/>
    <w:rsid w:val="00553567"/>
    <w:rsid w:val="00554B5E"/>
    <w:rsid w:val="005570F4"/>
    <w:rsid w:val="00563C73"/>
    <w:rsid w:val="00566C94"/>
    <w:rsid w:val="00566FF5"/>
    <w:rsid w:val="00567827"/>
    <w:rsid w:val="005762F5"/>
    <w:rsid w:val="00585CF0"/>
    <w:rsid w:val="00587E74"/>
    <w:rsid w:val="00595658"/>
    <w:rsid w:val="005A1E2A"/>
    <w:rsid w:val="005B18A2"/>
    <w:rsid w:val="005B3B9E"/>
    <w:rsid w:val="005B4E79"/>
    <w:rsid w:val="005C3499"/>
    <w:rsid w:val="005C655C"/>
    <w:rsid w:val="005D6BB7"/>
    <w:rsid w:val="005E60F0"/>
    <w:rsid w:val="005F4DCE"/>
    <w:rsid w:val="005F7502"/>
    <w:rsid w:val="00600EA4"/>
    <w:rsid w:val="00603DB1"/>
    <w:rsid w:val="00605FC4"/>
    <w:rsid w:val="006070DD"/>
    <w:rsid w:val="00620298"/>
    <w:rsid w:val="00623E7B"/>
    <w:rsid w:val="00652850"/>
    <w:rsid w:val="006603AF"/>
    <w:rsid w:val="00661D51"/>
    <w:rsid w:val="00670767"/>
    <w:rsid w:val="006926A0"/>
    <w:rsid w:val="00695ED2"/>
    <w:rsid w:val="00697C8F"/>
    <w:rsid w:val="006B18D6"/>
    <w:rsid w:val="006B7B58"/>
    <w:rsid w:val="006C1219"/>
    <w:rsid w:val="006D29AA"/>
    <w:rsid w:val="006D2BB9"/>
    <w:rsid w:val="006D62EC"/>
    <w:rsid w:val="006E3FD3"/>
    <w:rsid w:val="006E4E45"/>
    <w:rsid w:val="006E7191"/>
    <w:rsid w:val="006E7255"/>
    <w:rsid w:val="006F301F"/>
    <w:rsid w:val="00706724"/>
    <w:rsid w:val="00706757"/>
    <w:rsid w:val="00706ED2"/>
    <w:rsid w:val="007149F8"/>
    <w:rsid w:val="00730647"/>
    <w:rsid w:val="00734351"/>
    <w:rsid w:val="007403DC"/>
    <w:rsid w:val="00741510"/>
    <w:rsid w:val="00743CA7"/>
    <w:rsid w:val="00760407"/>
    <w:rsid w:val="00767014"/>
    <w:rsid w:val="00772080"/>
    <w:rsid w:val="007862EB"/>
    <w:rsid w:val="00790536"/>
    <w:rsid w:val="00794624"/>
    <w:rsid w:val="007A11CD"/>
    <w:rsid w:val="007A3B2C"/>
    <w:rsid w:val="007A5C9F"/>
    <w:rsid w:val="007D1038"/>
    <w:rsid w:val="007D59F8"/>
    <w:rsid w:val="007F0489"/>
    <w:rsid w:val="007F4A61"/>
    <w:rsid w:val="008004E2"/>
    <w:rsid w:val="0081472E"/>
    <w:rsid w:val="0082465D"/>
    <w:rsid w:val="00843E3A"/>
    <w:rsid w:val="00851317"/>
    <w:rsid w:val="0085589D"/>
    <w:rsid w:val="008737DE"/>
    <w:rsid w:val="0089416F"/>
    <w:rsid w:val="008A0BB8"/>
    <w:rsid w:val="008B06A8"/>
    <w:rsid w:val="008B2CD6"/>
    <w:rsid w:val="008E23F4"/>
    <w:rsid w:val="008F108F"/>
    <w:rsid w:val="008F1DDC"/>
    <w:rsid w:val="008F728B"/>
    <w:rsid w:val="008F7F42"/>
    <w:rsid w:val="009061C0"/>
    <w:rsid w:val="00916561"/>
    <w:rsid w:val="0094532A"/>
    <w:rsid w:val="009503FE"/>
    <w:rsid w:val="00951108"/>
    <w:rsid w:val="00955F4A"/>
    <w:rsid w:val="0096166A"/>
    <w:rsid w:val="00991550"/>
    <w:rsid w:val="0099212F"/>
    <w:rsid w:val="009923D1"/>
    <w:rsid w:val="009C1C3E"/>
    <w:rsid w:val="009C6634"/>
    <w:rsid w:val="009D252C"/>
    <w:rsid w:val="009D2FAD"/>
    <w:rsid w:val="009E307B"/>
    <w:rsid w:val="009E6C0D"/>
    <w:rsid w:val="009F7E36"/>
    <w:rsid w:val="00A15FCF"/>
    <w:rsid w:val="00A1718E"/>
    <w:rsid w:val="00A2651D"/>
    <w:rsid w:val="00A31BB5"/>
    <w:rsid w:val="00A32D1A"/>
    <w:rsid w:val="00A3318E"/>
    <w:rsid w:val="00A3753B"/>
    <w:rsid w:val="00A40239"/>
    <w:rsid w:val="00A42F20"/>
    <w:rsid w:val="00A450A8"/>
    <w:rsid w:val="00A4699A"/>
    <w:rsid w:val="00A50486"/>
    <w:rsid w:val="00A73CDB"/>
    <w:rsid w:val="00A83AF0"/>
    <w:rsid w:val="00A87573"/>
    <w:rsid w:val="00A91142"/>
    <w:rsid w:val="00A962E6"/>
    <w:rsid w:val="00A97642"/>
    <w:rsid w:val="00AA740F"/>
    <w:rsid w:val="00AB0300"/>
    <w:rsid w:val="00AB0DC1"/>
    <w:rsid w:val="00AB113B"/>
    <w:rsid w:val="00AC1EC9"/>
    <w:rsid w:val="00AE09DE"/>
    <w:rsid w:val="00AF684E"/>
    <w:rsid w:val="00AF7379"/>
    <w:rsid w:val="00B00D1E"/>
    <w:rsid w:val="00B0441B"/>
    <w:rsid w:val="00B05C58"/>
    <w:rsid w:val="00B5113D"/>
    <w:rsid w:val="00B56633"/>
    <w:rsid w:val="00B603E9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C6DB2"/>
    <w:rsid w:val="00BD094C"/>
    <w:rsid w:val="00BD386F"/>
    <w:rsid w:val="00BD7642"/>
    <w:rsid w:val="00BE2CAC"/>
    <w:rsid w:val="00BE660A"/>
    <w:rsid w:val="00BF1D31"/>
    <w:rsid w:val="00BF7146"/>
    <w:rsid w:val="00C02C9E"/>
    <w:rsid w:val="00C043A0"/>
    <w:rsid w:val="00C06F14"/>
    <w:rsid w:val="00C0789A"/>
    <w:rsid w:val="00C32560"/>
    <w:rsid w:val="00C53447"/>
    <w:rsid w:val="00C923DA"/>
    <w:rsid w:val="00C92B57"/>
    <w:rsid w:val="00CA6359"/>
    <w:rsid w:val="00CB4914"/>
    <w:rsid w:val="00CC149C"/>
    <w:rsid w:val="00CE1DB3"/>
    <w:rsid w:val="00CE413C"/>
    <w:rsid w:val="00CE65C2"/>
    <w:rsid w:val="00CF31C6"/>
    <w:rsid w:val="00D13303"/>
    <w:rsid w:val="00D21CA3"/>
    <w:rsid w:val="00D36CB8"/>
    <w:rsid w:val="00D441DF"/>
    <w:rsid w:val="00D44D93"/>
    <w:rsid w:val="00D50B2D"/>
    <w:rsid w:val="00D628F0"/>
    <w:rsid w:val="00D63E08"/>
    <w:rsid w:val="00D645D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DF6B4F"/>
    <w:rsid w:val="00E003F0"/>
    <w:rsid w:val="00E036C0"/>
    <w:rsid w:val="00E04949"/>
    <w:rsid w:val="00E13C20"/>
    <w:rsid w:val="00E205CD"/>
    <w:rsid w:val="00E23856"/>
    <w:rsid w:val="00E33436"/>
    <w:rsid w:val="00E42726"/>
    <w:rsid w:val="00E709A7"/>
    <w:rsid w:val="00EA39AE"/>
    <w:rsid w:val="00EA5600"/>
    <w:rsid w:val="00EA6FBB"/>
    <w:rsid w:val="00EC06B3"/>
    <w:rsid w:val="00EC2F66"/>
    <w:rsid w:val="00EC4BFC"/>
    <w:rsid w:val="00EF05A9"/>
    <w:rsid w:val="00EF7E57"/>
    <w:rsid w:val="00F06F11"/>
    <w:rsid w:val="00F165EA"/>
    <w:rsid w:val="00F20749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D60AB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63AFCC"/>
  <w15:chartTrackingRefBased/>
  <w15:docId w15:val="{AA6DD98C-23EC-481D-A540-4D7F7D9C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9503FE"/>
    <w:pPr>
      <w:spacing w:after="160" w:line="259" w:lineRule="auto"/>
    </w:pPr>
  </w:style>
  <w:style w:type="paragraph" w:styleId="Naslov1">
    <w:name w:val="heading 1"/>
    <w:aliases w:val="IDSS"/>
    <w:basedOn w:val="Normalno"/>
    <w:next w:val="Normalno"/>
    <w:link w:val="Naslov1Znak"/>
    <w:uiPriority w:val="9"/>
    <w:qFormat/>
    <w:rsid w:val="00AB0DC1"/>
    <w:pPr>
      <w:keepNext/>
      <w:keepLines/>
      <w:spacing w:after="0" w:line="240" w:lineRule="auto"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Naslov2">
    <w:name w:val="heading 2"/>
    <w:basedOn w:val="Normalno"/>
    <w:link w:val="Naslov2Znak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eastAsia="Century Gothic" w:cs="Century Gothic"/>
      <w:b/>
      <w:bCs/>
      <w:sz w:val="19"/>
      <w:szCs w:val="19"/>
      <w:u w:val="single" w:color="000000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aliases w:val="IDSS Znak"/>
    <w:basedOn w:val="Zadanifontparagrafa"/>
    <w:link w:val="Naslov1"/>
    <w:uiPriority w:val="9"/>
    <w:rsid w:val="00AB0DC1"/>
    <w:rPr>
      <w:rFonts w:eastAsiaTheme="majorEastAsia" w:cstheme="majorBidi"/>
      <w:color w:val="000000" w:themeColor="text1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Theme="minorHAnsi" w:eastAsiaTheme="minorHAnsi" w:hAnsiTheme="minorHAnsi" w:cstheme="minorBid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MEMORANDUM_IDSS.dotx</Template>
  <TotalTime>56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Mulalić</cp:lastModifiedBy>
  <cp:revision>1</cp:revision>
  <cp:lastPrinted>2025-06-12T13:29:00Z</cp:lastPrinted>
  <dcterms:created xsi:type="dcterms:W3CDTF">2025-06-12T13:25:00Z</dcterms:created>
  <dcterms:modified xsi:type="dcterms:W3CDTF">2025-06-12T14:22:00Z</dcterms:modified>
</cp:coreProperties>
</file>